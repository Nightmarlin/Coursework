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4592DC" w14:textId="77777777" w:rsidR="00C6554A" w:rsidRPr="008B5277" w:rsidRDefault="002554CD" w:rsidP="00C6554A">
      <w:pPr>
        <w:pStyle w:val="Photo"/>
      </w:pPr>
      <w:bookmarkStart w:id="0" w:name="_Toc321147149"/>
      <w:bookmarkStart w:id="1" w:name="_Toc318188227"/>
      <w:bookmarkStart w:id="2" w:name="_Toc318188327"/>
      <w:bookmarkStart w:id="3" w:name="_Toc318189312"/>
      <w:bookmarkStart w:id="4" w:name="_Toc321147011"/>
      <w:r w:rsidRPr="008B5277">
        <w:rPr>
          <w:noProof/>
        </w:rPr>
        <w:drawing>
          <wp:inline distT="0" distB="0" distL="0" distR="0" wp14:anchorId="61F74409" wp14:editId="75F55468">
            <wp:extent cx="5420507" cy="5410200"/>
            <wp:effectExtent l="171450" t="152400" r="370840" b="36195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a:picLocks noChangeAspect="1" noChangeArrowheads="1"/>
                    </pic:cNvPicPr>
                  </pic:nvPicPr>
                  <pic:blipFill rotWithShape="1">
                    <a:blip r:embed="rId9" cstate="print">
                      <a:extLst>
                        <a:ext uri="{28A0092B-C50C-407E-A947-70E740481C1C}">
                          <a14:useLocalDpi xmlns:a14="http://schemas.microsoft.com/office/drawing/2010/main" val="0"/>
                        </a:ext>
                      </a:extLst>
                    </a:blip>
                    <a:srcRect l="23705" r="29664"/>
                    <a:stretch/>
                  </pic:blipFill>
                  <pic:spPr bwMode="auto">
                    <a:xfrm>
                      <a:off x="0" y="0"/>
                      <a:ext cx="5434656" cy="5424322"/>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bookmarkEnd w:id="0"/>
    <w:bookmarkEnd w:id="1"/>
    <w:bookmarkEnd w:id="2"/>
    <w:bookmarkEnd w:id="3"/>
    <w:bookmarkEnd w:id="4"/>
    <w:p w14:paraId="571FC282" w14:textId="30BD4DFC" w:rsidR="00C6554A" w:rsidRDefault="00FA3A1D" w:rsidP="00C6554A">
      <w:pPr>
        <w:pStyle w:val="Title"/>
      </w:pPr>
      <w:r>
        <w:t>Programming Project -</w:t>
      </w:r>
      <w:r w:rsidR="009D0801">
        <w:t xml:space="preserve"> Unit</w:t>
      </w:r>
      <w:r>
        <w:t xml:space="preserve"> 3</w:t>
      </w:r>
    </w:p>
    <w:p w14:paraId="7875E517" w14:textId="6CF42DAC" w:rsidR="00C6554A" w:rsidRPr="00D5413C" w:rsidRDefault="009D0801" w:rsidP="00C6554A">
      <w:pPr>
        <w:pStyle w:val="Subtitle"/>
      </w:pPr>
      <w:r>
        <w:t>[</w:t>
      </w:r>
      <w:r w:rsidR="00E73A14">
        <w:t>NEA Title</w:t>
      </w:r>
      <w:r>
        <w:t>]</w:t>
      </w:r>
    </w:p>
    <w:p w14:paraId="537524F5" w14:textId="070B773D" w:rsidR="00544AB2" w:rsidRDefault="00E73A14" w:rsidP="00C6554A">
      <w:pPr>
        <w:pStyle w:val="ContactInfo"/>
      </w:pPr>
      <w:r>
        <w:t>Lewis Miller</w:t>
      </w:r>
      <w:r w:rsidR="00C6554A">
        <w:t xml:space="preserve"> | </w:t>
      </w:r>
      <w:r w:rsidR="00544AB2">
        <w:t>Candidate Number</w:t>
      </w:r>
      <w:r w:rsidR="006D4C6F">
        <w:t>: [</w:t>
      </w:r>
      <w:r w:rsidR="00B55123">
        <w:t>2086</w:t>
      </w:r>
      <w:r w:rsidR="006D4C6F">
        <w:t>]</w:t>
      </w:r>
    </w:p>
    <w:p w14:paraId="63706F38" w14:textId="1154BF92" w:rsidR="00FA3A1D" w:rsidRDefault="00E73A14" w:rsidP="00C6554A">
      <w:pPr>
        <w:pStyle w:val="ContactInfo"/>
      </w:pPr>
      <w:r>
        <w:t>Computer Science</w:t>
      </w:r>
      <w:r w:rsidR="00E74002">
        <w:t xml:space="preserve"> | H446-03 Programming Project</w:t>
      </w:r>
    </w:p>
    <w:p w14:paraId="6E50A044" w14:textId="7CAEE7FC" w:rsidR="00FA3A1D" w:rsidRDefault="006D4C6F" w:rsidP="00C6554A">
      <w:pPr>
        <w:pStyle w:val="ContactInfo"/>
      </w:pPr>
      <w:r>
        <w:t xml:space="preserve">Bournemouth School </w:t>
      </w:r>
      <w:r w:rsidR="00FA3A1D">
        <w:t>| Centre Number:</w:t>
      </w:r>
      <w:r>
        <w:t xml:space="preserve"> 55119</w:t>
      </w:r>
    </w:p>
    <w:p w14:paraId="5DE2AAD3" w14:textId="512FB3BA" w:rsidR="00C6554A" w:rsidRDefault="009D0801" w:rsidP="00C6554A">
      <w:pPr>
        <w:pStyle w:val="ContactInfo"/>
      </w:pPr>
      <w:r>
        <w:fldChar w:fldCharType="begin"/>
      </w:r>
      <w:r>
        <w:rPr>
          <w:lang w:val="en-GB"/>
        </w:rPr>
        <w:instrText xml:space="preserve"> DATE  \@ "dddd, dd MMMM yyyy" </w:instrText>
      </w:r>
      <w:r>
        <w:fldChar w:fldCharType="separate"/>
      </w:r>
      <w:r w:rsidR="00061699">
        <w:rPr>
          <w:noProof/>
          <w:lang w:val="en-GB"/>
        </w:rPr>
        <w:t>Monday, 30 April 2018</w:t>
      </w:r>
      <w:r>
        <w:fldChar w:fldCharType="end"/>
      </w:r>
      <w:r w:rsidR="00C6554A">
        <w:br w:type="page"/>
      </w:r>
    </w:p>
    <w:p w14:paraId="5BC04A13" w14:textId="7B787A05" w:rsidR="00C6554A" w:rsidRDefault="009D0801" w:rsidP="00C6554A">
      <w:pPr>
        <w:pStyle w:val="Heading1"/>
      </w:pPr>
      <w:bookmarkStart w:id="5" w:name="_Toc512884407"/>
      <w:r>
        <w:lastRenderedPageBreak/>
        <w:t>Mark scheme</w:t>
      </w:r>
      <w:bookmarkEnd w:id="5"/>
    </w:p>
    <w:p w14:paraId="2A744DEA" w14:textId="0E22770D" w:rsidR="009707B4" w:rsidRPr="009D0801" w:rsidRDefault="009707B4" w:rsidP="006425C5">
      <w:pPr>
        <w:pStyle w:val="ListParagraph"/>
        <w:numPr>
          <w:ilvl w:val="0"/>
          <w:numId w:val="16"/>
        </w:numPr>
      </w:pPr>
      <w:r w:rsidRPr="009D0801">
        <w:t>Analysis</w:t>
      </w:r>
    </w:p>
    <w:p w14:paraId="059C8DC4" w14:textId="31266EC5" w:rsidR="002C74C0" w:rsidRPr="002E2AA3" w:rsidRDefault="006425C5" w:rsidP="009707B4">
      <w:pPr>
        <w:pStyle w:val="ListParagraph"/>
        <w:numPr>
          <w:ilvl w:val="1"/>
          <w:numId w:val="16"/>
        </w:numPr>
        <w:rPr>
          <w:highlight w:val="yellow"/>
        </w:rPr>
      </w:pPr>
      <w:r w:rsidRPr="002E2AA3">
        <w:rPr>
          <w:highlight w:val="yellow"/>
        </w:rPr>
        <w:t>Problem identification</w:t>
      </w:r>
    </w:p>
    <w:p w14:paraId="5DA65FEA" w14:textId="6893232A" w:rsidR="006425C5" w:rsidRPr="002E2AA3" w:rsidRDefault="006425C5" w:rsidP="009707B4">
      <w:pPr>
        <w:pStyle w:val="ListParagraph"/>
        <w:numPr>
          <w:ilvl w:val="2"/>
          <w:numId w:val="16"/>
        </w:numPr>
        <w:rPr>
          <w:highlight w:val="yellow"/>
        </w:rPr>
      </w:pPr>
      <w:r w:rsidRPr="002E2AA3">
        <w:rPr>
          <w:highlight w:val="yellow"/>
        </w:rPr>
        <w:t>Description of the problem</w:t>
      </w:r>
    </w:p>
    <w:p w14:paraId="791F0C3E" w14:textId="61B1CB48" w:rsidR="006425C5" w:rsidRPr="002E2AA3" w:rsidRDefault="006425C5" w:rsidP="009707B4">
      <w:pPr>
        <w:pStyle w:val="ListParagraph"/>
        <w:numPr>
          <w:ilvl w:val="2"/>
          <w:numId w:val="16"/>
        </w:numPr>
        <w:rPr>
          <w:highlight w:val="yellow"/>
        </w:rPr>
      </w:pPr>
      <w:r w:rsidRPr="002E2AA3">
        <w:rPr>
          <w:highlight w:val="yellow"/>
          <w:lang w:val="en-GB"/>
        </w:rPr>
        <w:t>Describ</w:t>
      </w:r>
      <w:r w:rsidR="000C0263" w:rsidRPr="002E2AA3">
        <w:rPr>
          <w:highlight w:val="yellow"/>
          <w:lang w:val="en-GB"/>
        </w:rPr>
        <w:t>ing</w:t>
      </w:r>
      <w:r w:rsidRPr="002E2AA3">
        <w:rPr>
          <w:highlight w:val="yellow"/>
          <w:lang w:val="en-GB"/>
        </w:rPr>
        <w:t xml:space="preserve"> and justify</w:t>
      </w:r>
      <w:r w:rsidR="000C0263" w:rsidRPr="002E2AA3">
        <w:rPr>
          <w:highlight w:val="yellow"/>
          <w:lang w:val="en-GB"/>
        </w:rPr>
        <w:t>ing</w:t>
      </w:r>
      <w:r w:rsidRPr="002E2AA3">
        <w:rPr>
          <w:highlight w:val="yellow"/>
          <w:lang w:val="en-GB"/>
        </w:rPr>
        <w:t xml:space="preserve"> the features that make the problem solvable by computational methods</w:t>
      </w:r>
    </w:p>
    <w:p w14:paraId="61432945" w14:textId="7DDAA96D" w:rsidR="006425C5" w:rsidRPr="002E2AA3" w:rsidRDefault="000C0263" w:rsidP="009707B4">
      <w:pPr>
        <w:pStyle w:val="ListParagraph"/>
        <w:numPr>
          <w:ilvl w:val="2"/>
          <w:numId w:val="16"/>
        </w:numPr>
        <w:rPr>
          <w:highlight w:val="yellow"/>
        </w:rPr>
      </w:pPr>
      <w:r w:rsidRPr="002E2AA3">
        <w:rPr>
          <w:highlight w:val="yellow"/>
          <w:lang w:val="en-GB"/>
        </w:rPr>
        <w:t>Explaining</w:t>
      </w:r>
      <w:r w:rsidR="006425C5" w:rsidRPr="002E2AA3">
        <w:rPr>
          <w:highlight w:val="yellow"/>
          <w:lang w:val="en-GB"/>
        </w:rPr>
        <w:t xml:space="preserve"> why the problem is amenable to a computational approach</w:t>
      </w:r>
    </w:p>
    <w:p w14:paraId="55F42D79" w14:textId="0A032E77" w:rsidR="006425C5" w:rsidRPr="003860C0" w:rsidRDefault="006425C5" w:rsidP="009707B4">
      <w:pPr>
        <w:pStyle w:val="ListParagraph"/>
        <w:numPr>
          <w:ilvl w:val="1"/>
          <w:numId w:val="16"/>
        </w:numPr>
        <w:rPr>
          <w:highlight w:val="lightGray"/>
        </w:rPr>
      </w:pPr>
      <w:r w:rsidRPr="003860C0">
        <w:rPr>
          <w:highlight w:val="lightGray"/>
        </w:rPr>
        <w:t>Stakeholders</w:t>
      </w:r>
    </w:p>
    <w:p w14:paraId="371A4740" w14:textId="100A6CFF" w:rsidR="006425C5" w:rsidRPr="003860C0" w:rsidRDefault="006425C5" w:rsidP="009707B4">
      <w:pPr>
        <w:pStyle w:val="ListParagraph"/>
        <w:numPr>
          <w:ilvl w:val="2"/>
          <w:numId w:val="16"/>
        </w:numPr>
      </w:pPr>
      <w:r w:rsidRPr="003860C0">
        <w:rPr>
          <w:highlight w:val="lightGray"/>
        </w:rPr>
        <w:t>Identifying parties that may have an interest in the solution</w:t>
      </w:r>
    </w:p>
    <w:p w14:paraId="1A0FC2F0" w14:textId="6318F8CF" w:rsidR="006425C5" w:rsidRPr="003860C0" w:rsidRDefault="000C0263" w:rsidP="009707B4">
      <w:pPr>
        <w:pStyle w:val="ListParagraph"/>
        <w:numPr>
          <w:ilvl w:val="2"/>
          <w:numId w:val="16"/>
        </w:numPr>
      </w:pPr>
      <w:r w:rsidRPr="003860C0">
        <w:t xml:space="preserve">Explaining </w:t>
      </w:r>
      <w:r w:rsidR="006425C5" w:rsidRPr="003860C0">
        <w:t>how the solution is suited to the stakeholder’s needs</w:t>
      </w:r>
    </w:p>
    <w:p w14:paraId="59FABFB0" w14:textId="062C28B0" w:rsidR="006425C5" w:rsidRPr="009D0801" w:rsidRDefault="006425C5" w:rsidP="009707B4">
      <w:pPr>
        <w:pStyle w:val="ListParagraph"/>
        <w:numPr>
          <w:ilvl w:val="1"/>
          <w:numId w:val="16"/>
        </w:numPr>
      </w:pPr>
      <w:r w:rsidRPr="009D0801">
        <w:t>Researching the problem</w:t>
      </w:r>
    </w:p>
    <w:p w14:paraId="67219185" w14:textId="000313A6" w:rsidR="006425C5" w:rsidRPr="009D0801" w:rsidRDefault="006425C5" w:rsidP="009707B4">
      <w:pPr>
        <w:pStyle w:val="ListParagraph"/>
        <w:numPr>
          <w:ilvl w:val="2"/>
          <w:numId w:val="16"/>
        </w:numPr>
      </w:pPr>
      <w:r w:rsidRPr="009D0801">
        <w:t>Finding instances of the problem</w:t>
      </w:r>
    </w:p>
    <w:p w14:paraId="11158712" w14:textId="106F669C" w:rsidR="006425C5" w:rsidRPr="009D0801" w:rsidRDefault="006425C5" w:rsidP="009707B4">
      <w:pPr>
        <w:pStyle w:val="ListParagraph"/>
        <w:numPr>
          <w:ilvl w:val="2"/>
          <w:numId w:val="16"/>
        </w:numPr>
      </w:pPr>
      <w:r w:rsidRPr="009D0801">
        <w:t>Researching pre-existing solutions</w:t>
      </w:r>
    </w:p>
    <w:p w14:paraId="1CC02E23" w14:textId="2440F60F" w:rsidR="006425C5" w:rsidRPr="009D0801" w:rsidRDefault="006425C5" w:rsidP="009707B4">
      <w:pPr>
        <w:pStyle w:val="ListParagraph"/>
        <w:numPr>
          <w:ilvl w:val="2"/>
          <w:numId w:val="16"/>
        </w:numPr>
      </w:pPr>
      <w:r w:rsidRPr="009D0801">
        <w:t>Identifying and explaining essential features of a solution</w:t>
      </w:r>
    </w:p>
    <w:p w14:paraId="158C1CA3" w14:textId="4B515AC0" w:rsidR="006425C5" w:rsidRPr="009D0801" w:rsidRDefault="006425C5" w:rsidP="009707B4">
      <w:pPr>
        <w:pStyle w:val="ListParagraph"/>
        <w:numPr>
          <w:ilvl w:val="2"/>
          <w:numId w:val="16"/>
        </w:numPr>
      </w:pPr>
      <w:r w:rsidRPr="009D0801">
        <w:t>Identifying and explaining the limitations of the proposed solution</w:t>
      </w:r>
    </w:p>
    <w:p w14:paraId="3EED7681" w14:textId="0DD89441" w:rsidR="006425C5" w:rsidRPr="009D0801" w:rsidRDefault="006425C5" w:rsidP="009707B4">
      <w:pPr>
        <w:pStyle w:val="ListParagraph"/>
        <w:numPr>
          <w:ilvl w:val="1"/>
          <w:numId w:val="16"/>
        </w:numPr>
      </w:pPr>
      <w:r w:rsidRPr="009D0801">
        <w:t>Specification of a solution</w:t>
      </w:r>
    </w:p>
    <w:p w14:paraId="2CB660BC" w14:textId="77777777" w:rsidR="00A84F2C" w:rsidRPr="009D0801" w:rsidRDefault="006425C5" w:rsidP="009707B4">
      <w:pPr>
        <w:pStyle w:val="ListParagraph"/>
        <w:numPr>
          <w:ilvl w:val="2"/>
          <w:numId w:val="16"/>
        </w:numPr>
      </w:pPr>
      <w:r w:rsidRPr="009D0801">
        <w:t>Specify and justify the solution requirements including hardware and software configuration</w:t>
      </w:r>
      <w:r w:rsidR="00A84F2C" w:rsidRPr="009D0801">
        <w:t>s where appropriate</w:t>
      </w:r>
    </w:p>
    <w:p w14:paraId="48BC3B88" w14:textId="7B654987" w:rsidR="006425C5" w:rsidRPr="009D0801" w:rsidRDefault="00F80A23" w:rsidP="009707B4">
      <w:pPr>
        <w:pStyle w:val="ListParagraph"/>
        <w:numPr>
          <w:ilvl w:val="2"/>
          <w:numId w:val="16"/>
        </w:numPr>
      </w:pPr>
      <w:r w:rsidRPr="009D0801">
        <w:rPr>
          <w:lang w:val="en-GB"/>
        </w:rPr>
        <w:t>Specify and justify measurable success criteria for the proposed solution.</w:t>
      </w:r>
    </w:p>
    <w:p w14:paraId="77C2C317" w14:textId="1FBD4A0B" w:rsidR="007D2167" w:rsidRPr="009D0801" w:rsidRDefault="007D2167" w:rsidP="007D2167">
      <w:pPr>
        <w:pStyle w:val="ListParagraph"/>
        <w:numPr>
          <w:ilvl w:val="0"/>
          <w:numId w:val="16"/>
        </w:numPr>
      </w:pPr>
      <w:r w:rsidRPr="009D0801">
        <w:t>Design</w:t>
      </w:r>
    </w:p>
    <w:p w14:paraId="3BCE4956" w14:textId="6E789F82" w:rsidR="007D2167" w:rsidRPr="009D0801" w:rsidRDefault="007D2167" w:rsidP="007D2167">
      <w:pPr>
        <w:pStyle w:val="ListParagraph"/>
        <w:numPr>
          <w:ilvl w:val="1"/>
          <w:numId w:val="16"/>
        </w:numPr>
      </w:pPr>
      <w:r w:rsidRPr="009D0801">
        <w:t>Breaking down the problem into its constituent components</w:t>
      </w:r>
    </w:p>
    <w:p w14:paraId="6EA512E8" w14:textId="248C4327" w:rsidR="007D2167" w:rsidRPr="009D0801" w:rsidRDefault="007D2167" w:rsidP="007D2167">
      <w:pPr>
        <w:pStyle w:val="ListParagraph"/>
        <w:numPr>
          <w:ilvl w:val="1"/>
          <w:numId w:val="16"/>
        </w:numPr>
      </w:pPr>
      <w:r w:rsidRPr="009D0801">
        <w:t>Describing a solution</w:t>
      </w:r>
    </w:p>
    <w:p w14:paraId="33F8F9DF" w14:textId="1C94D373" w:rsidR="007D2167" w:rsidRPr="009D0801" w:rsidRDefault="007D2167" w:rsidP="007D2167">
      <w:pPr>
        <w:pStyle w:val="ListParagraph"/>
        <w:numPr>
          <w:ilvl w:val="2"/>
          <w:numId w:val="16"/>
        </w:numPr>
      </w:pPr>
      <w:r w:rsidRPr="009D0801">
        <w:t>Describing the structure of a solution</w:t>
      </w:r>
    </w:p>
    <w:p w14:paraId="1480A23F" w14:textId="0F2C826D" w:rsidR="007D2167" w:rsidRPr="009D0801" w:rsidRDefault="007D2167" w:rsidP="007D2167">
      <w:pPr>
        <w:pStyle w:val="ListParagraph"/>
        <w:numPr>
          <w:ilvl w:val="2"/>
          <w:numId w:val="16"/>
        </w:numPr>
      </w:pPr>
      <w:r w:rsidRPr="009D0801">
        <w:t>Describing and justifying the individual algorithms used in the complete solution</w:t>
      </w:r>
    </w:p>
    <w:p w14:paraId="690BC5FE" w14:textId="3C89CC50" w:rsidR="007D2167" w:rsidRPr="009D0801" w:rsidRDefault="000C0263" w:rsidP="007D2167">
      <w:pPr>
        <w:pStyle w:val="ListParagraph"/>
        <w:numPr>
          <w:ilvl w:val="2"/>
          <w:numId w:val="16"/>
        </w:numPr>
      </w:pPr>
      <w:r w:rsidRPr="009D0801">
        <w:t>Describing usability features used in the solution</w:t>
      </w:r>
    </w:p>
    <w:p w14:paraId="0D6FE1BF" w14:textId="3A8B4F79" w:rsidR="000C0263" w:rsidRPr="009D0801" w:rsidRDefault="000C0263" w:rsidP="007D2167">
      <w:pPr>
        <w:pStyle w:val="ListParagraph"/>
        <w:numPr>
          <w:ilvl w:val="2"/>
          <w:numId w:val="16"/>
        </w:numPr>
      </w:pPr>
      <w:r w:rsidRPr="009D0801">
        <w:t>Identifying key variables / data structure / classes and justifying / validating my choices</w:t>
      </w:r>
    </w:p>
    <w:p w14:paraId="7FFA754B" w14:textId="2F26B97E" w:rsidR="000C0263" w:rsidRPr="009D0801" w:rsidRDefault="000C0263" w:rsidP="000C0263">
      <w:pPr>
        <w:pStyle w:val="ListParagraph"/>
        <w:numPr>
          <w:ilvl w:val="2"/>
          <w:numId w:val="16"/>
        </w:numPr>
      </w:pPr>
      <w:r w:rsidRPr="009D0801">
        <w:t>Identifying and justifying useable test data during development and post development</w:t>
      </w:r>
    </w:p>
    <w:p w14:paraId="6C905D70" w14:textId="7BA6E213" w:rsidR="007D2167" w:rsidRPr="009D0801" w:rsidRDefault="007D2167" w:rsidP="007D2167">
      <w:pPr>
        <w:pStyle w:val="ListParagraph"/>
        <w:numPr>
          <w:ilvl w:val="0"/>
          <w:numId w:val="16"/>
        </w:numPr>
      </w:pPr>
      <w:r w:rsidRPr="009D0801">
        <w:t>Development</w:t>
      </w:r>
    </w:p>
    <w:p w14:paraId="73CF8DC1" w14:textId="7BC6F4AE" w:rsidR="000C0263" w:rsidRPr="009D0801" w:rsidRDefault="000C0263" w:rsidP="000C0263">
      <w:pPr>
        <w:pStyle w:val="ListParagraph"/>
        <w:numPr>
          <w:ilvl w:val="1"/>
          <w:numId w:val="16"/>
        </w:numPr>
      </w:pPr>
      <w:r w:rsidRPr="009D0801">
        <w:t>Iterative development</w:t>
      </w:r>
    </w:p>
    <w:p w14:paraId="00B2A545" w14:textId="34D99BED" w:rsidR="000C0263" w:rsidRPr="009D0801" w:rsidRDefault="000C0263" w:rsidP="000C0263">
      <w:pPr>
        <w:pStyle w:val="ListParagraph"/>
        <w:numPr>
          <w:ilvl w:val="2"/>
          <w:numId w:val="16"/>
        </w:numPr>
      </w:pPr>
      <w:r w:rsidRPr="009D0801">
        <w:t>Commented code listings for each stage</w:t>
      </w:r>
    </w:p>
    <w:p w14:paraId="1B3F9902" w14:textId="1AA5BD09" w:rsidR="000C0263" w:rsidRPr="009D0801" w:rsidRDefault="000C0263" w:rsidP="000C0263">
      <w:pPr>
        <w:pStyle w:val="ListParagraph"/>
        <w:numPr>
          <w:ilvl w:val="2"/>
          <w:numId w:val="16"/>
        </w:numPr>
      </w:pPr>
      <w:r w:rsidRPr="009D0801">
        <w:t>Evidence of prototype solutions for each stage</w:t>
      </w:r>
    </w:p>
    <w:p w14:paraId="6351C5A1" w14:textId="2EA600A0" w:rsidR="000C0263" w:rsidRPr="009D0801" w:rsidRDefault="000C0263" w:rsidP="000C0263">
      <w:pPr>
        <w:pStyle w:val="ListParagraph"/>
        <w:numPr>
          <w:ilvl w:val="1"/>
          <w:numId w:val="16"/>
        </w:numPr>
      </w:pPr>
      <w:r w:rsidRPr="009D0801">
        <w:t>Testing to inform development</w:t>
      </w:r>
    </w:p>
    <w:p w14:paraId="3172C01C" w14:textId="69FEA741" w:rsidR="000C0263" w:rsidRPr="009D0801" w:rsidRDefault="000C0263" w:rsidP="000C0263">
      <w:pPr>
        <w:pStyle w:val="ListParagraph"/>
        <w:numPr>
          <w:ilvl w:val="2"/>
          <w:numId w:val="16"/>
        </w:numPr>
      </w:pPr>
      <w:r w:rsidRPr="009D0801">
        <w:t>Evidence of testing at each stage, justifying the reason for the test</w:t>
      </w:r>
    </w:p>
    <w:p w14:paraId="6BFF5E05" w14:textId="28BD25FD" w:rsidR="000C0263" w:rsidRPr="009D0801" w:rsidRDefault="000C0263" w:rsidP="000C0263">
      <w:pPr>
        <w:pStyle w:val="ListParagraph"/>
        <w:numPr>
          <w:ilvl w:val="2"/>
          <w:numId w:val="16"/>
        </w:numPr>
      </w:pPr>
      <w:r w:rsidRPr="009D0801">
        <w:t>Evidence of remedial actions in later iterations</w:t>
      </w:r>
    </w:p>
    <w:p w14:paraId="165202BB" w14:textId="3052225B" w:rsidR="007D2167" w:rsidRPr="009D0801" w:rsidRDefault="007D2167" w:rsidP="007D2167">
      <w:pPr>
        <w:pStyle w:val="ListParagraph"/>
        <w:numPr>
          <w:ilvl w:val="0"/>
          <w:numId w:val="16"/>
        </w:numPr>
      </w:pPr>
      <w:r w:rsidRPr="009D0801">
        <w:t>Evaluation</w:t>
      </w:r>
    </w:p>
    <w:p w14:paraId="59FCCF54" w14:textId="01A668DB" w:rsidR="000C0263" w:rsidRPr="009D0801" w:rsidRDefault="000C0263" w:rsidP="000C0263">
      <w:pPr>
        <w:pStyle w:val="ListParagraph"/>
        <w:numPr>
          <w:ilvl w:val="1"/>
          <w:numId w:val="16"/>
        </w:numPr>
      </w:pPr>
      <w:r w:rsidRPr="009D0801">
        <w:t xml:space="preserve"> </w:t>
      </w:r>
      <w:r w:rsidR="009D0801" w:rsidRPr="009D0801">
        <w:t>Testing to inform evaluation</w:t>
      </w:r>
    </w:p>
    <w:p w14:paraId="68113D5F" w14:textId="584D2AB5" w:rsidR="009D0801" w:rsidRPr="009D0801" w:rsidRDefault="009D0801" w:rsidP="009D0801">
      <w:pPr>
        <w:pStyle w:val="ListParagraph"/>
        <w:numPr>
          <w:ilvl w:val="2"/>
          <w:numId w:val="16"/>
        </w:numPr>
      </w:pPr>
      <w:r w:rsidRPr="009D0801">
        <w:t>Evidence of testing robustness of final solution</w:t>
      </w:r>
    </w:p>
    <w:p w14:paraId="236C4484" w14:textId="6D044572" w:rsidR="009D0801" w:rsidRPr="009D0801" w:rsidRDefault="009D0801" w:rsidP="009D0801">
      <w:pPr>
        <w:pStyle w:val="ListParagraph"/>
        <w:numPr>
          <w:ilvl w:val="2"/>
          <w:numId w:val="16"/>
        </w:numPr>
      </w:pPr>
      <w:r w:rsidRPr="009D0801">
        <w:t>Evidence of usability testing (User feedback)</w:t>
      </w:r>
    </w:p>
    <w:p w14:paraId="57E90E30" w14:textId="1B9D870B" w:rsidR="009D0801" w:rsidRPr="009D0801" w:rsidRDefault="009D0801" w:rsidP="009D0801">
      <w:pPr>
        <w:pStyle w:val="ListParagraph"/>
        <w:numPr>
          <w:ilvl w:val="1"/>
          <w:numId w:val="16"/>
        </w:numPr>
      </w:pPr>
      <w:r w:rsidRPr="009D0801">
        <w:t>Success of solution</w:t>
      </w:r>
    </w:p>
    <w:p w14:paraId="05526766" w14:textId="1371290C" w:rsidR="009D0801" w:rsidRPr="009D0801" w:rsidRDefault="009D0801" w:rsidP="009D0801">
      <w:pPr>
        <w:pStyle w:val="ListParagraph"/>
        <w:numPr>
          <w:ilvl w:val="2"/>
          <w:numId w:val="16"/>
        </w:numPr>
      </w:pPr>
      <w:r w:rsidRPr="009D0801">
        <w:lastRenderedPageBreak/>
        <w:t>Comparison of process and solution with the original success criteria</w:t>
      </w:r>
    </w:p>
    <w:p w14:paraId="7740637C" w14:textId="7DC2759B" w:rsidR="009D0801" w:rsidRPr="009D0801" w:rsidRDefault="009D0801" w:rsidP="009D0801">
      <w:pPr>
        <w:pStyle w:val="ListParagraph"/>
        <w:numPr>
          <w:ilvl w:val="1"/>
          <w:numId w:val="16"/>
        </w:numPr>
      </w:pPr>
      <w:r w:rsidRPr="009D0801">
        <w:t>Describing the final product</w:t>
      </w:r>
    </w:p>
    <w:p w14:paraId="158AE9C2" w14:textId="2D5F0961" w:rsidR="009D0801" w:rsidRPr="009D0801" w:rsidRDefault="009D0801" w:rsidP="009D0801">
      <w:pPr>
        <w:pStyle w:val="ListParagraph"/>
        <w:numPr>
          <w:ilvl w:val="2"/>
          <w:numId w:val="16"/>
        </w:numPr>
      </w:pPr>
      <w:r w:rsidRPr="009D0801">
        <w:t>Commenting on the effectiveness of the design and usability</w:t>
      </w:r>
    </w:p>
    <w:p w14:paraId="31F7ABAD" w14:textId="06259F25" w:rsidR="009D0801" w:rsidRPr="009D0801" w:rsidRDefault="009D0801" w:rsidP="009D0801">
      <w:pPr>
        <w:pStyle w:val="ListParagraph"/>
        <w:numPr>
          <w:ilvl w:val="1"/>
          <w:numId w:val="16"/>
        </w:numPr>
      </w:pPr>
      <w:r w:rsidRPr="009D0801">
        <w:t>Maintenance and further development</w:t>
      </w:r>
    </w:p>
    <w:p w14:paraId="6C56FBEC" w14:textId="528D61F2" w:rsidR="009D0801" w:rsidRPr="009D0801" w:rsidRDefault="009D0801" w:rsidP="009D0801">
      <w:pPr>
        <w:pStyle w:val="ListParagraph"/>
        <w:numPr>
          <w:ilvl w:val="2"/>
          <w:numId w:val="16"/>
        </w:numPr>
      </w:pPr>
      <w:r w:rsidRPr="009D0801">
        <w:t>Discussion of maintainability of solution</w:t>
      </w:r>
    </w:p>
    <w:p w14:paraId="14F350CA" w14:textId="5B85E9F1" w:rsidR="009D0801" w:rsidRPr="009D0801" w:rsidRDefault="009D0801" w:rsidP="009D0801">
      <w:pPr>
        <w:pStyle w:val="ListParagraph"/>
        <w:numPr>
          <w:ilvl w:val="2"/>
          <w:numId w:val="16"/>
        </w:numPr>
      </w:pPr>
      <w:r w:rsidRPr="009D0801">
        <w:t>Discussion of potential further development</w:t>
      </w:r>
    </w:p>
    <w:p w14:paraId="3B6C9892" w14:textId="490728E5" w:rsidR="0008690E" w:rsidRDefault="0008690E" w:rsidP="009D0801"/>
    <w:p w14:paraId="43769623" w14:textId="77777777" w:rsidR="0008690E" w:rsidRDefault="0008690E">
      <w:pPr>
        <w:rPr>
          <w:rFonts w:asciiTheme="majorHAnsi" w:eastAsiaTheme="majorEastAsia" w:hAnsiTheme="majorHAnsi" w:cstheme="majorBidi"/>
          <w:color w:val="007789" w:themeColor="accent1" w:themeShade="BF"/>
          <w:sz w:val="32"/>
        </w:rPr>
      </w:pPr>
      <w:r>
        <w:br w:type="page"/>
      </w:r>
    </w:p>
    <w:p w14:paraId="4B8F06DD" w14:textId="662B88A3" w:rsidR="0008690E" w:rsidRDefault="0008690E" w:rsidP="0008690E">
      <w:pPr>
        <w:pStyle w:val="Heading1"/>
      </w:pPr>
      <w:bookmarkStart w:id="6" w:name="_Toc512884408"/>
      <w:r>
        <w:lastRenderedPageBreak/>
        <w:t>Contents</w:t>
      </w:r>
      <w:bookmarkEnd w:id="6"/>
    </w:p>
    <w:p w14:paraId="37FBC031" w14:textId="73F09327" w:rsidR="005A15B9" w:rsidRDefault="00061699">
      <w:pPr>
        <w:pStyle w:val="TOC1"/>
        <w:tabs>
          <w:tab w:val="right" w:leader="dot" w:pos="8630"/>
        </w:tabs>
        <w:rPr>
          <w:rFonts w:eastAsiaTheme="minorEastAsia"/>
          <w:noProof/>
          <w:color w:val="auto"/>
          <w:lang w:val="en-GB" w:eastAsia="en-GB"/>
        </w:rPr>
      </w:pPr>
      <w:r>
        <w:fldChar w:fldCharType="begin"/>
      </w:r>
      <w:r>
        <w:instrText xml:space="preserve"> TOC \o "1-3" \u </w:instrText>
      </w:r>
      <w:r>
        <w:fldChar w:fldCharType="separate"/>
      </w:r>
      <w:r w:rsidR="005A15B9">
        <w:rPr>
          <w:noProof/>
        </w:rPr>
        <w:t>Mark scheme</w:t>
      </w:r>
      <w:r w:rsidR="005A15B9">
        <w:rPr>
          <w:noProof/>
        </w:rPr>
        <w:tab/>
      </w:r>
      <w:r w:rsidR="005A15B9">
        <w:rPr>
          <w:noProof/>
        </w:rPr>
        <w:fldChar w:fldCharType="begin"/>
      </w:r>
      <w:r w:rsidR="005A15B9">
        <w:rPr>
          <w:noProof/>
        </w:rPr>
        <w:instrText xml:space="preserve"> PAGEREF _Toc512884407 \h </w:instrText>
      </w:r>
      <w:r w:rsidR="005A15B9">
        <w:rPr>
          <w:noProof/>
        </w:rPr>
      </w:r>
      <w:r w:rsidR="005A15B9">
        <w:rPr>
          <w:noProof/>
        </w:rPr>
        <w:fldChar w:fldCharType="separate"/>
      </w:r>
      <w:r w:rsidR="005A15B9">
        <w:rPr>
          <w:noProof/>
        </w:rPr>
        <w:t>1</w:t>
      </w:r>
      <w:r w:rsidR="005A15B9">
        <w:rPr>
          <w:noProof/>
        </w:rPr>
        <w:fldChar w:fldCharType="end"/>
      </w:r>
    </w:p>
    <w:p w14:paraId="5008FC0E" w14:textId="1F85F602" w:rsidR="005A15B9" w:rsidRDefault="005A15B9">
      <w:pPr>
        <w:pStyle w:val="TOC1"/>
        <w:tabs>
          <w:tab w:val="right" w:leader="dot" w:pos="8630"/>
        </w:tabs>
        <w:rPr>
          <w:rFonts w:eastAsiaTheme="minorEastAsia"/>
          <w:noProof/>
          <w:color w:val="auto"/>
          <w:lang w:val="en-GB" w:eastAsia="en-GB"/>
        </w:rPr>
      </w:pPr>
      <w:r>
        <w:rPr>
          <w:noProof/>
        </w:rPr>
        <w:t>Contents</w:t>
      </w:r>
      <w:r>
        <w:rPr>
          <w:noProof/>
        </w:rPr>
        <w:tab/>
      </w:r>
      <w:r>
        <w:rPr>
          <w:noProof/>
        </w:rPr>
        <w:fldChar w:fldCharType="begin"/>
      </w:r>
      <w:r>
        <w:rPr>
          <w:noProof/>
        </w:rPr>
        <w:instrText xml:space="preserve"> PAGEREF _Toc512884408 \h </w:instrText>
      </w:r>
      <w:r>
        <w:rPr>
          <w:noProof/>
        </w:rPr>
      </w:r>
      <w:r>
        <w:rPr>
          <w:noProof/>
        </w:rPr>
        <w:fldChar w:fldCharType="separate"/>
      </w:r>
      <w:r>
        <w:rPr>
          <w:noProof/>
        </w:rPr>
        <w:t>3</w:t>
      </w:r>
      <w:r>
        <w:rPr>
          <w:noProof/>
        </w:rPr>
        <w:fldChar w:fldCharType="end"/>
      </w:r>
    </w:p>
    <w:p w14:paraId="03BA8047" w14:textId="3582F243" w:rsidR="005A15B9" w:rsidRDefault="005A15B9">
      <w:pPr>
        <w:pStyle w:val="TOC1"/>
        <w:tabs>
          <w:tab w:val="right" w:leader="dot" w:pos="8630"/>
        </w:tabs>
        <w:rPr>
          <w:rFonts w:eastAsiaTheme="minorEastAsia"/>
          <w:noProof/>
          <w:color w:val="auto"/>
          <w:lang w:val="en-GB" w:eastAsia="en-GB"/>
        </w:rPr>
      </w:pPr>
      <w:r>
        <w:rPr>
          <w:noProof/>
        </w:rPr>
        <w:t>Analysis</w:t>
      </w:r>
      <w:r>
        <w:rPr>
          <w:noProof/>
        </w:rPr>
        <w:tab/>
      </w:r>
      <w:r>
        <w:rPr>
          <w:noProof/>
        </w:rPr>
        <w:fldChar w:fldCharType="begin"/>
      </w:r>
      <w:r>
        <w:rPr>
          <w:noProof/>
        </w:rPr>
        <w:instrText xml:space="preserve"> PAGEREF _Toc512884409 \h </w:instrText>
      </w:r>
      <w:r>
        <w:rPr>
          <w:noProof/>
        </w:rPr>
      </w:r>
      <w:r>
        <w:rPr>
          <w:noProof/>
        </w:rPr>
        <w:fldChar w:fldCharType="separate"/>
      </w:r>
      <w:r>
        <w:rPr>
          <w:noProof/>
        </w:rPr>
        <w:t>4</w:t>
      </w:r>
      <w:r>
        <w:rPr>
          <w:noProof/>
        </w:rPr>
        <w:fldChar w:fldCharType="end"/>
      </w:r>
    </w:p>
    <w:p w14:paraId="24D7D972" w14:textId="70C3F442" w:rsidR="005A15B9" w:rsidRDefault="005A15B9">
      <w:pPr>
        <w:pStyle w:val="TOC2"/>
        <w:tabs>
          <w:tab w:val="right" w:leader="dot" w:pos="8630"/>
        </w:tabs>
        <w:rPr>
          <w:rFonts w:eastAsiaTheme="minorEastAsia"/>
          <w:noProof/>
          <w:color w:val="auto"/>
          <w:lang w:val="en-GB" w:eastAsia="en-GB"/>
        </w:rPr>
      </w:pPr>
      <w:r>
        <w:rPr>
          <w:noProof/>
        </w:rPr>
        <w:t>Identifying the problem</w:t>
      </w:r>
      <w:r>
        <w:rPr>
          <w:noProof/>
        </w:rPr>
        <w:tab/>
      </w:r>
      <w:r>
        <w:rPr>
          <w:noProof/>
        </w:rPr>
        <w:fldChar w:fldCharType="begin"/>
      </w:r>
      <w:r>
        <w:rPr>
          <w:noProof/>
        </w:rPr>
        <w:instrText xml:space="preserve"> PAGEREF _Toc512884410 \h </w:instrText>
      </w:r>
      <w:r>
        <w:rPr>
          <w:noProof/>
        </w:rPr>
      </w:r>
      <w:r>
        <w:rPr>
          <w:noProof/>
        </w:rPr>
        <w:fldChar w:fldCharType="separate"/>
      </w:r>
      <w:r>
        <w:rPr>
          <w:noProof/>
        </w:rPr>
        <w:t>4</w:t>
      </w:r>
      <w:r>
        <w:rPr>
          <w:noProof/>
        </w:rPr>
        <w:fldChar w:fldCharType="end"/>
      </w:r>
    </w:p>
    <w:p w14:paraId="07BD9FFE" w14:textId="5F76E583" w:rsidR="005A15B9" w:rsidRDefault="005A15B9">
      <w:pPr>
        <w:pStyle w:val="TOC2"/>
        <w:tabs>
          <w:tab w:val="right" w:leader="dot" w:pos="8630"/>
        </w:tabs>
        <w:rPr>
          <w:rFonts w:eastAsiaTheme="minorEastAsia"/>
          <w:noProof/>
          <w:color w:val="auto"/>
          <w:lang w:val="en-GB" w:eastAsia="en-GB"/>
        </w:rPr>
      </w:pPr>
      <w:r>
        <w:rPr>
          <w:noProof/>
        </w:rPr>
        <w:t>Stakeholders</w:t>
      </w:r>
      <w:r>
        <w:rPr>
          <w:noProof/>
        </w:rPr>
        <w:tab/>
      </w:r>
      <w:r>
        <w:rPr>
          <w:noProof/>
        </w:rPr>
        <w:fldChar w:fldCharType="begin"/>
      </w:r>
      <w:r>
        <w:rPr>
          <w:noProof/>
        </w:rPr>
        <w:instrText xml:space="preserve"> PAGEREF _Toc512884411 \h </w:instrText>
      </w:r>
      <w:r>
        <w:rPr>
          <w:noProof/>
        </w:rPr>
      </w:r>
      <w:r>
        <w:rPr>
          <w:noProof/>
        </w:rPr>
        <w:fldChar w:fldCharType="separate"/>
      </w:r>
      <w:r>
        <w:rPr>
          <w:noProof/>
        </w:rPr>
        <w:t>4</w:t>
      </w:r>
      <w:r>
        <w:rPr>
          <w:noProof/>
        </w:rPr>
        <w:fldChar w:fldCharType="end"/>
      </w:r>
    </w:p>
    <w:p w14:paraId="10AF81E2" w14:textId="1408023B" w:rsidR="005A15B9" w:rsidRDefault="005A15B9">
      <w:pPr>
        <w:pStyle w:val="TOC2"/>
        <w:tabs>
          <w:tab w:val="right" w:leader="dot" w:pos="8630"/>
        </w:tabs>
        <w:rPr>
          <w:rFonts w:eastAsiaTheme="minorEastAsia"/>
          <w:noProof/>
          <w:color w:val="auto"/>
          <w:lang w:val="en-GB" w:eastAsia="en-GB"/>
        </w:rPr>
      </w:pPr>
      <w:r>
        <w:rPr>
          <w:noProof/>
        </w:rPr>
        <w:t>Similar products and existing solutions</w:t>
      </w:r>
      <w:r>
        <w:rPr>
          <w:noProof/>
        </w:rPr>
        <w:tab/>
      </w:r>
      <w:r>
        <w:rPr>
          <w:noProof/>
        </w:rPr>
        <w:fldChar w:fldCharType="begin"/>
      </w:r>
      <w:r>
        <w:rPr>
          <w:noProof/>
        </w:rPr>
        <w:instrText xml:space="preserve"> PAGEREF _Toc512884412 \h </w:instrText>
      </w:r>
      <w:r>
        <w:rPr>
          <w:noProof/>
        </w:rPr>
      </w:r>
      <w:r>
        <w:rPr>
          <w:noProof/>
        </w:rPr>
        <w:fldChar w:fldCharType="separate"/>
      </w:r>
      <w:r>
        <w:rPr>
          <w:noProof/>
        </w:rPr>
        <w:t>4</w:t>
      </w:r>
      <w:r>
        <w:rPr>
          <w:noProof/>
        </w:rPr>
        <w:fldChar w:fldCharType="end"/>
      </w:r>
    </w:p>
    <w:p w14:paraId="38166DD4" w14:textId="2947C09D" w:rsidR="005A15B9" w:rsidRDefault="005A15B9">
      <w:pPr>
        <w:pStyle w:val="TOC3"/>
        <w:tabs>
          <w:tab w:val="right" w:leader="dot" w:pos="8630"/>
        </w:tabs>
        <w:rPr>
          <w:rFonts w:eastAsiaTheme="minorEastAsia"/>
          <w:noProof/>
          <w:color w:val="auto"/>
          <w:lang w:val="en-GB" w:eastAsia="en-GB"/>
        </w:rPr>
      </w:pPr>
      <w:r>
        <w:rPr>
          <w:noProof/>
        </w:rPr>
        <w:t>Python (IDLE)</w:t>
      </w:r>
      <w:r>
        <w:rPr>
          <w:noProof/>
        </w:rPr>
        <w:tab/>
      </w:r>
      <w:r>
        <w:rPr>
          <w:noProof/>
        </w:rPr>
        <w:fldChar w:fldCharType="begin"/>
      </w:r>
      <w:r>
        <w:rPr>
          <w:noProof/>
        </w:rPr>
        <w:instrText xml:space="preserve"> PAGEREF _Toc512884413 \h </w:instrText>
      </w:r>
      <w:r>
        <w:rPr>
          <w:noProof/>
        </w:rPr>
      </w:r>
      <w:r>
        <w:rPr>
          <w:noProof/>
        </w:rPr>
        <w:fldChar w:fldCharType="separate"/>
      </w:r>
      <w:r>
        <w:rPr>
          <w:noProof/>
        </w:rPr>
        <w:t>4</w:t>
      </w:r>
      <w:r>
        <w:rPr>
          <w:noProof/>
        </w:rPr>
        <w:fldChar w:fldCharType="end"/>
      </w:r>
    </w:p>
    <w:p w14:paraId="4F8036BB" w14:textId="58EB02AB" w:rsidR="005A15B9" w:rsidRDefault="005A15B9">
      <w:pPr>
        <w:pStyle w:val="TOC3"/>
        <w:tabs>
          <w:tab w:val="right" w:leader="dot" w:pos="8630"/>
        </w:tabs>
        <w:rPr>
          <w:rFonts w:eastAsiaTheme="minorEastAsia"/>
          <w:noProof/>
          <w:color w:val="auto"/>
          <w:lang w:val="en-GB" w:eastAsia="en-GB"/>
        </w:rPr>
      </w:pPr>
      <w:r>
        <w:rPr>
          <w:noProof/>
        </w:rPr>
        <w:t>Scratch</w:t>
      </w:r>
      <w:r>
        <w:rPr>
          <w:noProof/>
        </w:rPr>
        <w:tab/>
      </w:r>
      <w:r>
        <w:rPr>
          <w:noProof/>
        </w:rPr>
        <w:fldChar w:fldCharType="begin"/>
      </w:r>
      <w:r>
        <w:rPr>
          <w:noProof/>
        </w:rPr>
        <w:instrText xml:space="preserve"> PAGEREF _Toc512884414 \h </w:instrText>
      </w:r>
      <w:r>
        <w:rPr>
          <w:noProof/>
        </w:rPr>
      </w:r>
      <w:r>
        <w:rPr>
          <w:noProof/>
        </w:rPr>
        <w:fldChar w:fldCharType="separate"/>
      </w:r>
      <w:r>
        <w:rPr>
          <w:noProof/>
        </w:rPr>
        <w:t>5</w:t>
      </w:r>
      <w:r>
        <w:rPr>
          <w:noProof/>
        </w:rPr>
        <w:fldChar w:fldCharType="end"/>
      </w:r>
    </w:p>
    <w:p w14:paraId="04C0802D" w14:textId="27F08991" w:rsidR="005A15B9" w:rsidRDefault="005A15B9">
      <w:pPr>
        <w:pStyle w:val="TOC3"/>
        <w:tabs>
          <w:tab w:val="right" w:leader="dot" w:pos="8630"/>
        </w:tabs>
        <w:rPr>
          <w:rFonts w:eastAsiaTheme="minorEastAsia"/>
          <w:noProof/>
          <w:color w:val="auto"/>
          <w:lang w:val="en-GB" w:eastAsia="en-GB"/>
        </w:rPr>
      </w:pPr>
      <w:r>
        <w:rPr>
          <w:noProof/>
        </w:rPr>
        <w:t>Small Basic</w:t>
      </w:r>
      <w:r>
        <w:rPr>
          <w:noProof/>
        </w:rPr>
        <w:tab/>
      </w:r>
      <w:r>
        <w:rPr>
          <w:noProof/>
        </w:rPr>
        <w:fldChar w:fldCharType="begin"/>
      </w:r>
      <w:r>
        <w:rPr>
          <w:noProof/>
        </w:rPr>
        <w:instrText xml:space="preserve"> PAGEREF _Toc512884415 \h </w:instrText>
      </w:r>
      <w:r>
        <w:rPr>
          <w:noProof/>
        </w:rPr>
      </w:r>
      <w:r>
        <w:rPr>
          <w:noProof/>
        </w:rPr>
        <w:fldChar w:fldCharType="separate"/>
      </w:r>
      <w:r>
        <w:rPr>
          <w:noProof/>
        </w:rPr>
        <w:t>5</w:t>
      </w:r>
      <w:r>
        <w:rPr>
          <w:noProof/>
        </w:rPr>
        <w:fldChar w:fldCharType="end"/>
      </w:r>
    </w:p>
    <w:p w14:paraId="6801E276" w14:textId="5347ED4E" w:rsidR="005A15B9" w:rsidRDefault="005A15B9">
      <w:pPr>
        <w:pStyle w:val="TOC3"/>
        <w:tabs>
          <w:tab w:val="right" w:leader="dot" w:pos="8630"/>
        </w:tabs>
        <w:rPr>
          <w:rFonts w:eastAsiaTheme="minorEastAsia"/>
          <w:noProof/>
          <w:color w:val="auto"/>
          <w:lang w:val="en-GB" w:eastAsia="en-GB"/>
        </w:rPr>
      </w:pPr>
      <w:r>
        <w:rPr>
          <w:noProof/>
        </w:rPr>
        <w:t>BBC Micro:Bit</w:t>
      </w:r>
      <w:r>
        <w:rPr>
          <w:noProof/>
        </w:rPr>
        <w:tab/>
      </w:r>
      <w:r>
        <w:rPr>
          <w:noProof/>
        </w:rPr>
        <w:fldChar w:fldCharType="begin"/>
      </w:r>
      <w:r>
        <w:rPr>
          <w:noProof/>
        </w:rPr>
        <w:instrText xml:space="preserve"> PAGEREF _Toc512884416 \h </w:instrText>
      </w:r>
      <w:r>
        <w:rPr>
          <w:noProof/>
        </w:rPr>
      </w:r>
      <w:r>
        <w:rPr>
          <w:noProof/>
        </w:rPr>
        <w:fldChar w:fldCharType="separate"/>
      </w:r>
      <w:r>
        <w:rPr>
          <w:noProof/>
        </w:rPr>
        <w:t>5</w:t>
      </w:r>
      <w:r>
        <w:rPr>
          <w:noProof/>
        </w:rPr>
        <w:fldChar w:fldCharType="end"/>
      </w:r>
    </w:p>
    <w:p w14:paraId="2F25C815" w14:textId="21398DA5" w:rsidR="0008690E" w:rsidRPr="0008690E" w:rsidRDefault="00061699" w:rsidP="0008690E">
      <w:r>
        <w:fldChar w:fldCharType="end"/>
      </w:r>
    </w:p>
    <w:p w14:paraId="6F4BB54D" w14:textId="77777777" w:rsidR="0008690E" w:rsidRDefault="0008690E">
      <w:pPr>
        <w:rPr>
          <w:rFonts w:asciiTheme="majorHAnsi" w:eastAsiaTheme="majorEastAsia" w:hAnsiTheme="majorHAnsi" w:cstheme="majorBidi"/>
          <w:color w:val="007789" w:themeColor="accent1" w:themeShade="BF"/>
          <w:sz w:val="32"/>
        </w:rPr>
      </w:pPr>
      <w:r>
        <w:br w:type="page"/>
      </w:r>
    </w:p>
    <w:p w14:paraId="7FB3054C" w14:textId="207F1DA3" w:rsidR="0008690E" w:rsidRDefault="0008690E" w:rsidP="0008690E">
      <w:pPr>
        <w:pStyle w:val="Heading1"/>
      </w:pPr>
      <w:bookmarkStart w:id="7" w:name="_Toc512884409"/>
      <w:r>
        <w:lastRenderedPageBreak/>
        <w:t>Analysis</w:t>
      </w:r>
      <w:bookmarkEnd w:id="7"/>
    </w:p>
    <w:p w14:paraId="47A0B7B4" w14:textId="210EFBEF" w:rsidR="0008690E" w:rsidRDefault="0008690E" w:rsidP="0008690E">
      <w:pPr>
        <w:pStyle w:val="Heading2"/>
      </w:pPr>
      <w:bookmarkStart w:id="8" w:name="_Toc512884410"/>
      <w:r>
        <w:t>Identifying the problem</w:t>
      </w:r>
      <w:bookmarkEnd w:id="8"/>
    </w:p>
    <w:p w14:paraId="56E3D577" w14:textId="461E1694" w:rsidR="0008690E" w:rsidRDefault="0008690E" w:rsidP="0008690E">
      <w:r>
        <w:t>In a society that is rapidly advancing through the technological era</w:t>
      </w:r>
      <w:r w:rsidR="00061699">
        <w:t xml:space="preserve">, it is becoming more and more imperative for younger students to gain an understanding of not only how computers work, but also how they can be used and programmed. As such I will be developing a program designed to help younger students not only to become engaged in programming but also to </w:t>
      </w:r>
      <w:r w:rsidR="00F7681F">
        <w:t>develop thinking skills that can be helpful for completing tasks later in life.</w:t>
      </w:r>
    </w:p>
    <w:p w14:paraId="4BBCD58E" w14:textId="0B5511AC" w:rsidR="00F7681F" w:rsidRDefault="00F7681F" w:rsidP="0008690E">
      <w:r>
        <w:t>Because the problem is primarily focused on how school students in lower years interact with and understand computers and computational methods, a suitable approach could prioritise a “hands-on” approach to the subject, aiming to encourage pupils to gain an understanding through trial and error. This would allow them to gain a deeper insight into how real computer programs run in real life. In order to do this, students could be provided with their own IDE or similar program, which itself would have to be programmed.</w:t>
      </w:r>
      <w:r w:rsidR="007D2778">
        <w:t xml:space="preserve"> These aspects make the program amenable to a computational approach as providing a rich learning environment integrated with the ability to produce a working example of software </w:t>
      </w:r>
      <w:r w:rsidR="0045275B">
        <w:t>is often difficult to do with plain pen and paper.</w:t>
      </w:r>
    </w:p>
    <w:p w14:paraId="5993A828" w14:textId="450A41DA" w:rsidR="002E2AA3" w:rsidRDefault="002E2AA3" w:rsidP="002E2AA3">
      <w:pPr>
        <w:pStyle w:val="Heading2"/>
      </w:pPr>
      <w:bookmarkStart w:id="9" w:name="_Toc512884411"/>
      <w:r>
        <w:t>Stakeholders</w:t>
      </w:r>
      <w:bookmarkEnd w:id="9"/>
    </w:p>
    <w:p w14:paraId="2982112D" w14:textId="4D850ADC" w:rsidR="002E2AA3" w:rsidRDefault="002E2AA3" w:rsidP="002E2AA3">
      <w:r>
        <w:t>As the program is an educational assistant its primary stakeholders will be teachers and students.</w:t>
      </w:r>
      <w:r w:rsidR="003860C0">
        <w:t xml:space="preserve"> </w:t>
      </w:r>
    </w:p>
    <w:p w14:paraId="3D80B26A" w14:textId="69B315B3" w:rsidR="003860C0" w:rsidRDefault="003860C0" w:rsidP="003860C0">
      <w:pPr>
        <w:pStyle w:val="ListParagraph"/>
        <w:numPr>
          <w:ilvl w:val="0"/>
          <w:numId w:val="17"/>
        </w:numPr>
      </w:pPr>
      <w:r>
        <w:t>Teachers</w:t>
      </w:r>
    </w:p>
    <w:p w14:paraId="1654768E" w14:textId="71CB2116" w:rsidR="003860C0" w:rsidRDefault="003860C0" w:rsidP="003860C0">
      <w:pPr>
        <w:pStyle w:val="ListParagraph"/>
        <w:numPr>
          <w:ilvl w:val="1"/>
          <w:numId w:val="17"/>
        </w:numPr>
      </w:pPr>
      <w:r>
        <w:t>Effective teaching aid</w:t>
      </w:r>
    </w:p>
    <w:p w14:paraId="18C12D79" w14:textId="110CFEAF" w:rsidR="003860C0" w:rsidRDefault="003860C0" w:rsidP="003860C0">
      <w:pPr>
        <w:pStyle w:val="ListParagraph"/>
        <w:numPr>
          <w:ilvl w:val="1"/>
          <w:numId w:val="17"/>
        </w:numPr>
      </w:pPr>
      <w:r>
        <w:t>Easy to show a class to use</w:t>
      </w:r>
    </w:p>
    <w:p w14:paraId="3A933AFE" w14:textId="03FE7ABC" w:rsidR="003860C0" w:rsidRDefault="003860C0" w:rsidP="003860C0">
      <w:pPr>
        <w:pStyle w:val="ListParagraph"/>
        <w:numPr>
          <w:ilvl w:val="0"/>
          <w:numId w:val="17"/>
        </w:numPr>
      </w:pPr>
      <w:r>
        <w:t>Students</w:t>
      </w:r>
    </w:p>
    <w:p w14:paraId="54B73C7D" w14:textId="7908C37E" w:rsidR="003860C0" w:rsidRDefault="003860C0" w:rsidP="003860C0">
      <w:pPr>
        <w:pStyle w:val="ListParagraph"/>
        <w:numPr>
          <w:ilvl w:val="1"/>
          <w:numId w:val="17"/>
        </w:numPr>
      </w:pPr>
      <w:r>
        <w:t>Easy to learn, understand and use</w:t>
      </w:r>
    </w:p>
    <w:p w14:paraId="5E352AE2" w14:textId="54820D8E" w:rsidR="003860C0" w:rsidRDefault="003860C0" w:rsidP="003860C0">
      <w:pPr>
        <w:pStyle w:val="ListParagraph"/>
        <w:numPr>
          <w:ilvl w:val="1"/>
          <w:numId w:val="17"/>
        </w:numPr>
      </w:pPr>
      <w:r>
        <w:t>Allows for developmental experimentation</w:t>
      </w:r>
    </w:p>
    <w:p w14:paraId="1C4EE225" w14:textId="11D68FB7" w:rsidR="003860C0" w:rsidRDefault="003860C0" w:rsidP="003860C0">
      <w:pPr>
        <w:pStyle w:val="Heading2"/>
      </w:pPr>
      <w:bookmarkStart w:id="10" w:name="_Toc512884412"/>
      <w:r>
        <w:t>Similar products and existing solutions</w:t>
      </w:r>
      <w:bookmarkEnd w:id="10"/>
    </w:p>
    <w:p w14:paraId="6F541068" w14:textId="1D15E862" w:rsidR="003860C0" w:rsidRDefault="003860C0" w:rsidP="003860C0">
      <w:pPr>
        <w:pStyle w:val="Heading3"/>
      </w:pPr>
      <w:bookmarkStart w:id="11" w:name="_Toc512884413"/>
      <w:r>
        <w:t>Python</w:t>
      </w:r>
      <w:r w:rsidR="006776C0">
        <w:t xml:space="preserve"> (IDLE)</w:t>
      </w:r>
      <w:bookmarkEnd w:id="11"/>
    </w:p>
    <w:p w14:paraId="37958EA3" w14:textId="62BB9023" w:rsidR="003860C0" w:rsidRDefault="006776C0" w:rsidP="003860C0">
      <w:r>
        <w:t xml:space="preserve">Python is a high level programming language with simple whitespace / colon based syntax that uses an English-like command set. </w:t>
      </w:r>
      <w:r w:rsidR="00F045BE">
        <w:t xml:space="preserve">Version 0.9.0 was first released in 1991 and since then it has grown into one of the most popular programming languages for people new to programming. The Python IDLE is a very minimal IDE, highlighting keywords and automatically indenting your lines. It has no error checking or advanced features that IDEs like Visual Studio and WebStorm possess. The </w:t>
      </w:r>
      <w:r w:rsidR="007339D2">
        <w:t>Shell will show the error when it occurs, but there is very little detail given, making it harder for novice programmers to understand what went wrong.</w:t>
      </w:r>
    </w:p>
    <w:p w14:paraId="61EA2D64" w14:textId="70D78142" w:rsidR="00F045BE" w:rsidRDefault="00F045BE" w:rsidP="007339D2">
      <w:pPr>
        <w:jc w:val="center"/>
      </w:pPr>
      <w:r>
        <w:rPr>
          <w:noProof/>
        </w:rPr>
        <w:lastRenderedPageBreak/>
        <w:drawing>
          <wp:inline distT="0" distB="0" distL="0" distR="0" wp14:anchorId="711E7849" wp14:editId="2384B705">
            <wp:extent cx="2487960" cy="1285827"/>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515034" cy="1299819"/>
                    </a:xfrm>
                    <a:prstGeom prst="rect">
                      <a:avLst/>
                    </a:prstGeom>
                  </pic:spPr>
                </pic:pic>
              </a:graphicData>
            </a:graphic>
          </wp:inline>
        </w:drawing>
      </w:r>
      <w:r>
        <w:rPr>
          <w:noProof/>
        </w:rPr>
        <w:drawing>
          <wp:inline distT="0" distB="0" distL="0" distR="0" wp14:anchorId="5FFD11AE" wp14:editId="667AD05A">
            <wp:extent cx="2815230" cy="1285875"/>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863179" cy="1307776"/>
                    </a:xfrm>
                    <a:prstGeom prst="rect">
                      <a:avLst/>
                    </a:prstGeom>
                  </pic:spPr>
                </pic:pic>
              </a:graphicData>
            </a:graphic>
          </wp:inline>
        </w:drawing>
      </w:r>
      <w:r w:rsidR="007339D2">
        <w:t>The Python IDLE (left) and Shell (right)</w:t>
      </w:r>
    </w:p>
    <w:p w14:paraId="38E955D6" w14:textId="3481C10B" w:rsidR="007339D2" w:rsidRDefault="007339D2" w:rsidP="007339D2">
      <w:pPr>
        <w:pStyle w:val="Photo"/>
      </w:pPr>
      <w:r>
        <w:rPr>
          <w:noProof/>
        </w:rPr>
        <w:drawing>
          <wp:inline distT="0" distB="0" distL="0" distR="0" wp14:anchorId="0FA24BA4" wp14:editId="44922AEC">
            <wp:extent cx="2209800" cy="1142068"/>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256904" cy="1166412"/>
                    </a:xfrm>
                    <a:prstGeom prst="rect">
                      <a:avLst/>
                    </a:prstGeom>
                  </pic:spPr>
                </pic:pic>
              </a:graphicData>
            </a:graphic>
          </wp:inline>
        </w:drawing>
      </w:r>
      <w:r>
        <w:rPr>
          <w:noProof/>
        </w:rPr>
        <w:drawing>
          <wp:inline distT="0" distB="0" distL="0" distR="0" wp14:anchorId="4383A5F8" wp14:editId="163A145D">
            <wp:extent cx="3197269" cy="1142365"/>
            <wp:effectExtent l="0" t="0" r="3175"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240403" cy="1157776"/>
                    </a:xfrm>
                    <a:prstGeom prst="rect">
                      <a:avLst/>
                    </a:prstGeom>
                  </pic:spPr>
                </pic:pic>
              </a:graphicData>
            </a:graphic>
          </wp:inline>
        </w:drawing>
      </w:r>
      <w:r>
        <w:t>When an error occurs, the Shell tells you where it happened and what went wrong, but it is not a detailed description</w:t>
      </w:r>
    </w:p>
    <w:p w14:paraId="03DCC264" w14:textId="5319BB7D" w:rsidR="007339D2" w:rsidRPr="00D61910" w:rsidRDefault="00D61910" w:rsidP="007339D2">
      <w:r w:rsidRPr="00D61910">
        <w:t>Python is goo</w:t>
      </w:r>
      <w:r>
        <w:t>d for new programmers as it provides an easily understood programming language with a lot of extensibility and compatibility options. The primary drawback of Python isn’t the language, but the integrated IDLE. It lacks most forms of assistance provided that many other IDEs provide</w:t>
      </w:r>
      <w:r w:rsidR="005A15B9">
        <w:t>, requiring novices to refer to documentation repeatedly while starting out so they can understand what went wrong and why.</w:t>
      </w:r>
    </w:p>
    <w:p w14:paraId="0B57C3BF" w14:textId="7F8DD76E" w:rsidR="003860C0" w:rsidRDefault="003860C0" w:rsidP="003860C0">
      <w:pPr>
        <w:pStyle w:val="Heading3"/>
      </w:pPr>
      <w:bookmarkStart w:id="12" w:name="_Toc512884414"/>
      <w:r>
        <w:t>Scratch</w:t>
      </w:r>
      <w:bookmarkEnd w:id="12"/>
    </w:p>
    <w:p w14:paraId="7F8E9D74" w14:textId="6E9E139B" w:rsidR="003860C0" w:rsidRDefault="003860C0" w:rsidP="003860C0"/>
    <w:p w14:paraId="416311ED" w14:textId="0AD08090" w:rsidR="006776C0" w:rsidRDefault="006776C0" w:rsidP="006776C0">
      <w:pPr>
        <w:pStyle w:val="Heading3"/>
      </w:pPr>
      <w:bookmarkStart w:id="13" w:name="_Toc512884415"/>
      <w:r>
        <w:t>Small Basic</w:t>
      </w:r>
      <w:bookmarkEnd w:id="13"/>
    </w:p>
    <w:p w14:paraId="7BE0CF6D" w14:textId="77777777" w:rsidR="006776C0" w:rsidRPr="006776C0" w:rsidRDefault="006776C0" w:rsidP="006776C0"/>
    <w:p w14:paraId="370DABF2" w14:textId="1D3B6D25" w:rsidR="003860C0" w:rsidRDefault="003860C0" w:rsidP="003860C0">
      <w:pPr>
        <w:pStyle w:val="Heading3"/>
      </w:pPr>
      <w:bookmarkStart w:id="14" w:name="_Toc512884416"/>
      <w:r>
        <w:t>BBC Micro:Bit</w:t>
      </w:r>
      <w:bookmarkEnd w:id="14"/>
    </w:p>
    <w:p w14:paraId="4455276E" w14:textId="77777777" w:rsidR="003860C0" w:rsidRPr="003860C0" w:rsidRDefault="003860C0" w:rsidP="003860C0">
      <w:bookmarkStart w:id="15" w:name="_GoBack"/>
      <w:bookmarkEnd w:id="15"/>
    </w:p>
    <w:sectPr w:rsidR="003860C0" w:rsidRPr="003860C0">
      <w:headerReference w:type="default" r:id="rId14"/>
      <w:footerReference w:type="default" r:id="rId15"/>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8F892A3" w14:textId="77777777" w:rsidR="00C16BCB" w:rsidRDefault="00C16BCB" w:rsidP="00C6554A">
      <w:pPr>
        <w:spacing w:before="0" w:after="0" w:line="240" w:lineRule="auto"/>
      </w:pPr>
      <w:r>
        <w:separator/>
      </w:r>
    </w:p>
  </w:endnote>
  <w:endnote w:type="continuationSeparator" w:id="0">
    <w:p w14:paraId="2CC21BA4" w14:textId="77777777" w:rsidR="00C16BCB" w:rsidRDefault="00C16BCB"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0E672A" w14:textId="36CDECD4" w:rsidR="002163EE" w:rsidRDefault="00C16BCB" w:rsidP="0008690E">
    <w:pPr>
      <w:pStyle w:val="Footer"/>
      <w:jc w:val="left"/>
    </w:pPr>
    <w:sdt>
      <w:sdtPr>
        <w:id w:val="-34965885"/>
        <w:docPartObj>
          <w:docPartGallery w:val="Page Numbers (Bottom of Page)"/>
          <w:docPartUnique/>
        </w:docPartObj>
      </w:sdtPr>
      <w:sdtEndPr/>
      <w:sdtContent>
        <w:r w:rsidR="00E73A14">
          <w:rPr>
            <w:noProof/>
          </w:rPr>
          <mc:AlternateContent>
            <mc:Choice Requires="wpg">
              <w:drawing>
                <wp:anchor distT="0" distB="0" distL="114300" distR="114300" simplePos="0" relativeHeight="251659264" behindDoc="0" locked="0" layoutInCell="1" allowOverlap="1" wp14:anchorId="76C01706" wp14:editId="4332331A">
                  <wp:simplePos x="0" y="0"/>
                  <wp:positionH relativeFrom="page">
                    <wp:posOffset>9525</wp:posOffset>
                  </wp:positionH>
                  <wp:positionV relativeFrom="bottomMargin">
                    <wp:posOffset>371474</wp:posOffset>
                  </wp:positionV>
                  <wp:extent cx="7753350" cy="295275"/>
                  <wp:effectExtent l="0" t="0" r="19050" b="9525"/>
                  <wp:wrapNone/>
                  <wp:docPr id="6"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295275"/>
                            <a:chOff x="0" y="14970"/>
                            <a:chExt cx="12255" cy="300"/>
                          </a:xfrm>
                        </wpg:grpSpPr>
                        <wps:wsp>
                          <wps:cNvPr id="7"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403133" w14:textId="77777777" w:rsidR="00E73A14" w:rsidRDefault="00E73A14">
                                <w:pPr>
                                  <w:jc w:val="center"/>
                                </w:pPr>
                                <w:r>
                                  <w:rPr>
                                    <w:color w:val="auto"/>
                                  </w:rPr>
                                  <w:fldChar w:fldCharType="begin"/>
                                </w:r>
                                <w:r>
                                  <w:instrText xml:space="preserve"> PAGE    \* MERGEFORMAT </w:instrText>
                                </w:r>
                                <w:r>
                                  <w:rPr>
                                    <w:color w:val="auto"/>
                                  </w:rPr>
                                  <w:fldChar w:fldCharType="separate"/>
                                </w:r>
                                <w:r>
                                  <w:rPr>
                                    <w:noProof/>
                                    <w:color w:val="8C8C8C" w:themeColor="background1" w:themeShade="8C"/>
                                  </w:rPr>
                                  <w:t>2</w:t>
                                </w:r>
                                <w:r>
                                  <w:rPr>
                                    <w:noProof/>
                                    <w:color w:val="8C8C8C" w:themeColor="background1" w:themeShade="8C"/>
                                  </w:rPr>
                                  <w:fldChar w:fldCharType="end"/>
                                </w:r>
                              </w:p>
                            </w:txbxContent>
                          </wps:txbx>
                          <wps:bodyPr rot="0" vert="horz" wrap="square" lIns="0" tIns="0" rIns="0" bIns="0" anchor="t" anchorCtr="0" upright="1">
                            <a:noAutofit/>
                          </wps:bodyPr>
                        </wps:wsp>
                        <wpg:grpSp>
                          <wpg:cNvPr id="8" name="Group 31"/>
                          <wpg:cNvGrpSpPr>
                            <a:grpSpLocks/>
                          </wpg:cNvGrpSpPr>
                          <wpg:grpSpPr bwMode="auto">
                            <a:xfrm flipH="1">
                              <a:off x="0" y="14970"/>
                              <a:ext cx="12255" cy="230"/>
                              <a:chOff x="-8" y="14978"/>
                              <a:chExt cx="12255" cy="230"/>
                            </a:xfrm>
                          </wpg:grpSpPr>
                          <wps:wsp>
                            <wps:cNvPr id="9"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10"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76C01706" id="Group 6" o:spid="_x0000_s1026" style="position:absolute;margin-left:.75pt;margin-top:29.25pt;width:610.5pt;height:23.25pt;z-index:251659264;mso-width-percent:1000;mso-position-horizontal-relative:page;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" filled="f" stroked="f">
                    <v:textbox inset="0,0,0,0">
                      <w:txbxContent>
                        <w:p w14:paraId="42403133" w14:textId="77777777" w:rsidR="00E73A14" w:rsidRDefault="00E73A14">
                          <w:pPr>
                            <w:jc w:val="center"/>
                          </w:pPr>
                          <w:r>
                            <w:rPr>
                              <w:color w:val="auto"/>
                            </w:rPr>
                            <w:fldChar w:fldCharType="begin"/>
                          </w:r>
                          <w:r>
                            <w:instrText xml:space="preserve"> PAGE    \* MERGEFORMAT </w:instrText>
                          </w:r>
                          <w:r>
                            <w:rPr>
                              <w:color w:val="auto"/>
                            </w:rPr>
                            <w:fldChar w:fldCharType="separate"/>
                          </w:r>
                          <w:r>
                            <w:rPr>
                              <w:noProof/>
                              <w:color w:val="8C8C8C" w:themeColor="background1" w:themeShade="8C"/>
                            </w:rPr>
                            <w:t>2</w:t>
                          </w:r>
                          <w:r>
                            <w:rPr>
                              <w:noProof/>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" adj="20904" strokecolor="#a5a5a5"/>
                  </v:group>
                  <w10:wrap anchorx="page" anchory="margin"/>
                </v:group>
              </w:pict>
            </mc:Fallback>
          </mc:AlternateContent>
        </w:r>
      </w:sdtContent>
    </w:sdt>
    <w:sdt>
      <w:sdtPr>
        <w:rPr>
          <w:color w:val="7F7F7F" w:themeColor="text1" w:themeTint="80"/>
        </w:rPr>
        <w:alias w:val="Abstract"/>
        <w:tag w:val=""/>
        <w:id w:val="-157307085"/>
        <w:placeholder>
          <w:docPart w:val="3ED18A92C4B44353A034431DA2AD50E8"/>
        </w:placeholder>
        <w:dataBinding w:prefixMappings="xmlns:ns0='http://schemas.microsoft.com/office/2006/coverPageProps' " w:xpath="/ns0:CoverPageProperties[1]/ns0:Abstract[1]" w:storeItemID="{55AF091B-3C7A-41E3-B477-F2FDAA23CFDA}"/>
        <w:text/>
      </w:sdtPr>
      <w:sdtContent>
        <w:r w:rsidR="0008690E" w:rsidRPr="0008690E">
          <w:rPr>
            <w:color w:val="7F7F7F" w:themeColor="text1" w:themeTint="80"/>
          </w:rPr>
          <w:t>Lewis Miller - 2086 | Bournemouth school - 55119 | Computer science - H446-03 programming project</w: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E8E7205" w14:textId="77777777" w:rsidR="00C16BCB" w:rsidRDefault="00C16BCB" w:rsidP="00C6554A">
      <w:pPr>
        <w:spacing w:before="0" w:after="0" w:line="240" w:lineRule="auto"/>
      </w:pPr>
      <w:r>
        <w:separator/>
      </w:r>
    </w:p>
  </w:footnote>
  <w:footnote w:type="continuationSeparator" w:id="0">
    <w:p w14:paraId="24C08FE7" w14:textId="77777777" w:rsidR="00C16BCB" w:rsidRDefault="00C16BCB" w:rsidP="00C6554A">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A30A90" w14:textId="140AD231" w:rsidR="00E73A14" w:rsidRPr="0008690E" w:rsidRDefault="009D0801" w:rsidP="00E73A14">
    <w:pPr>
      <w:pStyle w:val="Header"/>
      <w:rPr>
        <w:color w:val="7F7F7F" w:themeColor="text1" w:themeTint="80"/>
      </w:rPr>
    </w:pPr>
    <w:r w:rsidRPr="0008690E">
      <w:rPr>
        <w:color w:val="7F7F7F" w:themeColor="text1" w:themeTint="80"/>
      </w:rPr>
      <w:fldChar w:fldCharType="begin"/>
    </w:r>
    <w:r w:rsidRPr="0008690E">
      <w:rPr>
        <w:color w:val="7F7F7F" w:themeColor="text1" w:themeTint="80"/>
        <w:lang w:val="en-GB"/>
      </w:rPr>
      <w:instrText xml:space="preserve"> DATE  \@ "dd MMMM yyyy" </w:instrText>
    </w:r>
    <w:r w:rsidRPr="0008690E">
      <w:rPr>
        <w:color w:val="7F7F7F" w:themeColor="text1" w:themeTint="80"/>
      </w:rPr>
      <w:fldChar w:fldCharType="separate"/>
    </w:r>
    <w:r w:rsidR="00061699">
      <w:rPr>
        <w:noProof/>
        <w:color w:val="7F7F7F" w:themeColor="text1" w:themeTint="80"/>
        <w:lang w:val="en-GB"/>
      </w:rPr>
      <w:t>30 April 2018</w:t>
    </w:r>
    <w:r w:rsidRPr="0008690E">
      <w:rPr>
        <w:color w:val="7F7F7F" w:themeColor="text1" w:themeTint="80"/>
      </w:rPr>
      <w:fldChar w:fldCharType="end"/>
    </w:r>
    <w:r w:rsidR="00E73A14" w:rsidRPr="0008690E">
      <w:rPr>
        <w:color w:val="7F7F7F" w:themeColor="text1" w:themeTint="80"/>
      </w:rPr>
      <w:ptab w:relativeTo="margin" w:alignment="center" w:leader="none"/>
    </w:r>
    <w:r w:rsidR="00E73A14" w:rsidRPr="0008690E">
      <w:rPr>
        <w:color w:val="7F7F7F" w:themeColor="text1" w:themeTint="80"/>
      </w:rPr>
      <w:ptab w:relativeTo="margin" w:alignment="right" w:leader="none"/>
    </w:r>
    <w:r w:rsidR="00E73A14" w:rsidRPr="0008690E">
      <w:rPr>
        <w:color w:val="7F7F7F" w:themeColor="text1" w:themeTint="80"/>
      </w:rPr>
      <w:t>Lewis Miller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0D495307"/>
    <w:multiLevelType w:val="hybridMultilevel"/>
    <w:tmpl w:val="E9EEED5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8287C79"/>
    <w:multiLevelType w:val="multilevel"/>
    <w:tmpl w:val="08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9"/>
  </w:num>
  <w:num w:numId="2">
    <w:abstractNumId w:val="8"/>
  </w:num>
  <w:num w:numId="3">
    <w:abstractNumId w:val="8"/>
  </w:num>
  <w:num w:numId="4">
    <w:abstractNumId w:val="9"/>
  </w:num>
  <w:num w:numId="5">
    <w:abstractNumId w:val="13"/>
  </w:num>
  <w:num w:numId="6">
    <w:abstractNumId w:val="10"/>
  </w:num>
  <w:num w:numId="7">
    <w:abstractNumId w:val="11"/>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4"/>
  </w:num>
  <w:num w:numId="1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3A14"/>
    <w:rsid w:val="00061699"/>
    <w:rsid w:val="0008690E"/>
    <w:rsid w:val="000C0263"/>
    <w:rsid w:val="002554CD"/>
    <w:rsid w:val="00293B83"/>
    <w:rsid w:val="002B4294"/>
    <w:rsid w:val="002E2AA3"/>
    <w:rsid w:val="00333D0D"/>
    <w:rsid w:val="003860C0"/>
    <w:rsid w:val="0045275B"/>
    <w:rsid w:val="004C049F"/>
    <w:rsid w:val="005000E2"/>
    <w:rsid w:val="00544AB2"/>
    <w:rsid w:val="005A15B9"/>
    <w:rsid w:val="006425C5"/>
    <w:rsid w:val="006776C0"/>
    <w:rsid w:val="006A3CE7"/>
    <w:rsid w:val="006B2BAE"/>
    <w:rsid w:val="006D4C6F"/>
    <w:rsid w:val="007339D2"/>
    <w:rsid w:val="007D2167"/>
    <w:rsid w:val="007D2778"/>
    <w:rsid w:val="008A26DC"/>
    <w:rsid w:val="009707B4"/>
    <w:rsid w:val="00980B3C"/>
    <w:rsid w:val="009D0801"/>
    <w:rsid w:val="00A84F2C"/>
    <w:rsid w:val="00B55123"/>
    <w:rsid w:val="00C16BCB"/>
    <w:rsid w:val="00C6554A"/>
    <w:rsid w:val="00D61910"/>
    <w:rsid w:val="00D86C82"/>
    <w:rsid w:val="00E73A14"/>
    <w:rsid w:val="00E74002"/>
    <w:rsid w:val="00ED7C44"/>
    <w:rsid w:val="00F045BE"/>
    <w:rsid w:val="00F3126A"/>
    <w:rsid w:val="00F7681F"/>
    <w:rsid w:val="00F80A23"/>
    <w:rsid w:val="00FA3A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773860"/>
  <w15:chartTrackingRefBased/>
  <w15:docId w15:val="{48435C77-11F7-4783-ADC8-BD3B24DCFA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33D0D"/>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paragraph" w:styleId="ListParagraph">
    <w:name w:val="List Paragraph"/>
    <w:basedOn w:val="Normal"/>
    <w:uiPriority w:val="34"/>
    <w:unhideWhenUsed/>
    <w:qFormat/>
    <w:rsid w:val="006425C5"/>
    <w:pPr>
      <w:ind w:left="720"/>
      <w:contextualSpacing/>
    </w:pPr>
  </w:style>
  <w:style w:type="paragraph" w:styleId="TOC2">
    <w:name w:val="toc 2"/>
    <w:basedOn w:val="Normal"/>
    <w:next w:val="Normal"/>
    <w:autoRedefine/>
    <w:uiPriority w:val="39"/>
    <w:unhideWhenUsed/>
    <w:rsid w:val="0008690E"/>
    <w:pPr>
      <w:spacing w:after="100"/>
      <w:ind w:left="220"/>
    </w:pPr>
  </w:style>
  <w:style w:type="paragraph" w:styleId="TOC1">
    <w:name w:val="toc 1"/>
    <w:basedOn w:val="Normal"/>
    <w:next w:val="Normal"/>
    <w:autoRedefine/>
    <w:uiPriority w:val="39"/>
    <w:unhideWhenUsed/>
    <w:rsid w:val="0008690E"/>
    <w:pPr>
      <w:spacing w:after="100"/>
    </w:pPr>
  </w:style>
  <w:style w:type="paragraph" w:styleId="TOC3">
    <w:name w:val="toc 3"/>
    <w:basedOn w:val="Normal"/>
    <w:next w:val="Normal"/>
    <w:autoRedefine/>
    <w:uiPriority w:val="39"/>
    <w:unhideWhenUsed/>
    <w:rsid w:val="006776C0"/>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footer" Target="footer1.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hoc8\AppData\Local\Packages\Microsoft.Office.Desktop_8wekyb3d8bbwe\LocalCache\Roaming\Microsoft\Templates\Student%20report%20with%20cover%20photo.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1801"/>
    <w:rsid w:val="006C1801"/>
    <w:rsid w:val="00B0409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C1801"/>
    <w:rPr>
      <w:rFonts w:cs="Times New Roman"/>
      <w:sz w:val="3276"/>
      <w:szCs w:val="3276"/>
    </w:rPr>
  </w:style>
  <w:style w:type="character" w:default="1" w:styleId="DefaultParagraphFont">
    <w:name w:val="Default Paragraph Font"/>
    <w:uiPriority w:val="1"/>
    <w:semiHidden/>
    <w:unhideWhenUsed/>
    <w:rsid w:val="006C180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C1801"/>
    <w:rPr>
      <w:color w:val="595959" w:themeColor="text1" w:themeTint="A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Lewis Miller - 2086 | Bournemouth school - 55119 | Computer science - H446-03 programming project</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9F5E394-917B-42F4-9ACD-8A12C65A08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cover photo.dotx</Template>
  <TotalTime>0</TotalTime>
  <Pages>6</Pages>
  <Words>838</Words>
  <Characters>4637</Characters>
  <Application>Microsoft Office Word</Application>
  <DocSecurity>0</DocSecurity>
  <Lines>132</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Lewis Miller</dc:creator>
  <cp:keywords/>
  <dc:description/>
  <cp:lastModifiedBy>Lewis Miller</cp:lastModifiedBy>
  <cp:revision>15</cp:revision>
  <dcterms:created xsi:type="dcterms:W3CDTF">2018-04-23T12:34:00Z</dcterms:created>
  <dcterms:modified xsi:type="dcterms:W3CDTF">2018-04-30T19:49:00Z</dcterms:modified>
</cp:coreProperties>
</file>